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358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68"/>
        <w:gridCol w:w="720"/>
        <w:gridCol w:w="6470"/>
      </w:tblGrid>
      <w:tr w14:paraId="48C2B8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60" w:hRule="atLeast"/>
        </w:trPr>
        <w:tc>
          <w:tcPr>
            <w:tcW w:w="3168" w:type="dxa"/>
            <w:vAlign w:val="bottom"/>
          </w:tcPr>
          <w:p w14:paraId="2C49F9DB">
            <w:pPr>
              <w:pStyle w:val="4"/>
              <w:rPr>
                <w:rFonts w:ascii="Times New Roman" w:hAnsi="Times New Roman" w:cs="Times New Roman" w:eastAsiaTheme="minorEastAsia"/>
                <w:b w:val="0"/>
                <w:caps w:val="0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CAREER OBJECTIVE:</w:t>
            </w:r>
          </w:p>
          <w:p w14:paraId="61E3C506">
            <w:pPr>
              <w:tabs>
                <w:tab w:val="left" w:pos="990"/>
              </w:tabs>
              <w:jc w:val="center"/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An ambitious professional is eager to gain experience in HR-.Executive or Jr. Payroll.</w:t>
            </w:r>
            <w:r>
              <w:rPr>
                <w:rFonts w:ascii="Times New Roman" w:hAnsi="Times New Roman" w:cs="Times New Roman"/>
                <w:szCs w:val="18"/>
              </w:rPr>
              <w:t>Seeking a challenging position in a reputed organization where I can learn new skills, expand my knowledge and leverage my earnings.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 </w:t>
            </w:r>
          </w:p>
        </w:tc>
        <w:tc>
          <w:tcPr>
            <w:tcW w:w="720" w:type="dxa"/>
          </w:tcPr>
          <w:p w14:paraId="7A0A56C9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470" w:type="dxa"/>
            <w:vAlign w:val="bottom"/>
          </w:tcPr>
          <w:p w14:paraId="7CA7B474">
            <w:pPr>
              <w:pStyle w:val="15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sz w:val="60"/>
                <w:szCs w:val="60"/>
              </w:rPr>
              <w:t>bindu k revankar</w:t>
            </w:r>
          </w:p>
        </w:tc>
      </w:tr>
      <w:tr w14:paraId="72EBB55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68" w:type="dxa"/>
          </w:tcPr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-1711873194"/>
              <w:placeholder>
                <w:docPart w:val="200E9087F5FD46B482E38063136C99D0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sz w:val="18"/>
                <w:szCs w:val="18"/>
              </w:rPr>
            </w:sdtEndPr>
            <w:sdtContent>
              <w:p w14:paraId="71238807">
                <w:pPr>
                  <w:pStyle w:val="4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Profile</w:t>
                </w:r>
              </w:p>
            </w:sdtContent>
          </w:sdt>
          <w:p w14:paraId="03DF2334">
            <w:pPr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A motivated Officer- HR</w:t>
            </w:r>
            <w:r>
              <w:rPr>
                <w:rFonts w:ascii="Times New Roman" w:hAnsi="Times New Roman" w:cs="Times New Roman"/>
                <w:szCs w:val="18"/>
              </w:rPr>
              <w:t xml:space="preserve"> with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over 2.5 </w:t>
            </w:r>
            <w:r>
              <w:rPr>
                <w:rFonts w:ascii="Times New Roman" w:hAnsi="Times New Roman" w:cs="Times New Roman"/>
                <w:szCs w:val="18"/>
              </w:rPr>
              <w:t>years of experience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 working in HR management, focusing on recruitment, on-boarding, MIS Report, Assist is payroll processing and training.The responsibility of HRIS is to keep accurate records and implement HR process,  passionate about promoting employee engagement and driving organizational growth.</w:t>
            </w:r>
          </w:p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-1954003311"/>
              <w:placeholder>
                <w:docPart w:val="BBE1322D229941189CE4CC7DF42B550F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sz w:val="18"/>
                <w:szCs w:val="18"/>
              </w:rPr>
            </w:sdtEndPr>
            <w:sdtContent>
              <w:p w14:paraId="0DC01702">
                <w:pPr>
                  <w:pStyle w:val="4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Contact</w:t>
                </w:r>
              </w:p>
            </w:sdtContent>
          </w:sdt>
          <w:sdt>
            <w:sdtPr>
              <w:rPr>
                <w:rFonts w:ascii="Times New Roman" w:hAnsi="Times New Roman" w:cs="Times New Roman"/>
                <w:szCs w:val="18"/>
              </w:rPr>
              <w:id w:val="1111563247"/>
              <w:placeholder>
                <w:docPart w:val="F1A8C094166D4B959206619661128F03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szCs w:val="18"/>
              </w:rPr>
            </w:sdtEndPr>
            <w:sdtContent>
              <w:p w14:paraId="1D3F5C2E">
                <w:pPr>
                  <w:rPr>
                    <w:rFonts w:ascii="Times New Roman" w:hAnsi="Times New Roman" w:cs="Times New Roman"/>
                    <w:szCs w:val="1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Cs w:val="18"/>
                  </w:rPr>
                  <w:t>PHONE:</w:t>
                </w:r>
              </w:p>
            </w:sdtContent>
          </w:sdt>
          <w:p w14:paraId="22C009E2">
            <w:pPr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Cs w:val="18"/>
              </w:rPr>
              <w:t>831039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5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Cs w:val="18"/>
              </w:rPr>
              <w:t>662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 / 8792567372</w:t>
            </w:r>
          </w:p>
          <w:p w14:paraId="10CDB417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  <w:p w14:paraId="300E4C24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 xml:space="preserve">ADDRESS: </w:t>
            </w:r>
          </w:p>
          <w:p w14:paraId="3645D947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Maple apla ghar society, phase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szCs w:val="18"/>
              </w:rPr>
              <w:t>, Nanekarwadi, Chakan, Pune, Maharashtra-410501</w:t>
            </w:r>
          </w:p>
          <w:p w14:paraId="3C47ED48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  <w:sdt>
            <w:sdtPr>
              <w:rPr>
                <w:rFonts w:ascii="Times New Roman" w:hAnsi="Times New Roman" w:cs="Times New Roman"/>
                <w:b/>
                <w:bCs/>
                <w:szCs w:val="18"/>
              </w:rPr>
              <w:id w:val="-240260293"/>
              <w:placeholder>
                <w:docPart w:val="754ADB44A782413FB5661A0FA01BAC88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b/>
                <w:bCs/>
                <w:szCs w:val="18"/>
              </w:rPr>
            </w:sdtEndPr>
            <w:sdtContent>
              <w:p w14:paraId="132EF256">
                <w:pPr>
                  <w:rPr>
                    <w:rFonts w:ascii="Times New Roman" w:hAnsi="Times New Roman" w:cs="Times New Roman"/>
                    <w:b/>
                    <w:bCs/>
                    <w:szCs w:val="1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Cs w:val="18"/>
                  </w:rPr>
                  <w:t>EMAIL:</w:t>
                </w:r>
              </w:p>
            </w:sdtContent>
          </w:sdt>
          <w:p w14:paraId="0B137CAD">
            <w:pPr>
              <w:rPr>
                <w:rStyle w:val="12"/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bindurevankar5@gmail.com</w:t>
            </w:r>
          </w:p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-1444214663"/>
              <w:placeholder>
                <w:docPart w:val="5A6156E9416D494BB2B10D49231C4A37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sz w:val="18"/>
                <w:szCs w:val="18"/>
              </w:rPr>
            </w:sdtEndPr>
            <w:sdtContent>
              <w:p w14:paraId="05A2AB81">
                <w:pPr>
                  <w:pStyle w:val="4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Hobbies</w:t>
                </w:r>
              </w:p>
            </w:sdtContent>
          </w:sdt>
          <w:p w14:paraId="4C9A1F3F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Drawing</w:t>
            </w:r>
          </w:p>
          <w:p w14:paraId="4FAD943E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Stitching</w:t>
            </w:r>
          </w:p>
          <w:p w14:paraId="511CFEFD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Singing</w:t>
            </w:r>
          </w:p>
          <w:p w14:paraId="5B7E2858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Dancing                                                                    </w:t>
            </w:r>
          </w:p>
          <w:p w14:paraId="4A0D61BB">
            <w:pPr>
              <w:pStyle w:val="4"/>
              <w:rPr>
                <w:rFonts w:ascii="Times New Roman" w:hAnsi="Times New Roman" w:cs="Times New Roman" w:eastAsiaTheme="minor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LANGUAGE</w:t>
            </w:r>
          </w:p>
          <w:p w14:paraId="5AA6D48E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Hindi</w:t>
            </w:r>
          </w:p>
          <w:p w14:paraId="61CCE1D0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Konkani</w:t>
            </w:r>
          </w:p>
          <w:p w14:paraId="3C9CE8DA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Kannada</w:t>
            </w:r>
          </w:p>
          <w:p w14:paraId="2928085D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English</w:t>
            </w:r>
          </w:p>
          <w:p w14:paraId="41405900">
            <w:pPr>
              <w:pStyle w:val="4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D46C03">
            <w:pPr>
              <w:pStyle w:val="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PERSONAL DETAILS:</w:t>
            </w:r>
          </w:p>
          <w:p w14:paraId="4BAFB047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Father Name   :        Krishna Revankar</w:t>
            </w:r>
          </w:p>
          <w:p w14:paraId="637FE59C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Mother Name :        Parvati K Revankar</w:t>
            </w:r>
          </w:p>
          <w:p w14:paraId="7C991065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Date of Birth  :        20</w:t>
            </w:r>
            <w:r>
              <w:rPr>
                <w:rFonts w:ascii="Times New Roman" w:hAnsi="Times New Roman" w:cs="Times New Roman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18"/>
              </w:rPr>
              <w:t xml:space="preserve"> April 1995</w:t>
            </w:r>
          </w:p>
          <w:p w14:paraId="27C3A050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Nationality     :        Indian</w:t>
            </w:r>
          </w:p>
          <w:p w14:paraId="5E43EA64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Religion         :        Hindu</w:t>
            </w:r>
          </w:p>
          <w:p w14:paraId="606F2266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Marital status :        Unmarried.</w:t>
            </w:r>
          </w:p>
          <w:p w14:paraId="17AB4C83">
            <w:pPr>
              <w:rPr>
                <w:rFonts w:ascii="Times New Roman" w:hAnsi="Times New Roman" w:cs="Times New Roman"/>
                <w:szCs w:val="18"/>
              </w:rPr>
            </w:pPr>
          </w:p>
          <w:p w14:paraId="14C18F44">
            <w:pPr>
              <w:rPr>
                <w:rFonts w:ascii="Times New Roman" w:hAnsi="Times New Roman" w:cs="Times New Roman"/>
                <w:szCs w:val="18"/>
              </w:rPr>
            </w:pPr>
          </w:p>
          <w:p w14:paraId="34435D03">
            <w:pPr>
              <w:pStyle w:val="4"/>
              <w:rPr>
                <w:rFonts w:hint="default" w:ascii="Times New Roman" w:hAnsi="Times New Roman" w:cs="Times New Roman"/>
                <w:sz w:val="21"/>
                <w:szCs w:val="13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13"/>
                <w:lang w:val="en-US"/>
              </w:rPr>
              <w:t>CERTIFICATE:</w:t>
            </w:r>
          </w:p>
          <w:p w14:paraId="5C4A15AB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13"/>
                <w:lang w:val="en-US"/>
              </w:rPr>
              <w:t>ESIC, EPFO, EPS &amp; EDLI .</w:t>
            </w:r>
          </w:p>
        </w:tc>
        <w:tc>
          <w:tcPr>
            <w:tcW w:w="720" w:type="dxa"/>
          </w:tcPr>
          <w:p w14:paraId="228791E0">
            <w:pPr>
              <w:tabs>
                <w:tab w:val="left" w:pos="990"/>
              </w:tabs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  <w:tc>
          <w:tcPr>
            <w:tcW w:w="6470" w:type="dxa"/>
          </w:tcPr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1049110328"/>
              <w:placeholder>
                <w:docPart w:val="45A9AF58191E4D9BB22466DEA710B3CC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sz w:val="18"/>
                <w:szCs w:val="18"/>
              </w:rPr>
            </w:sdtEndPr>
            <w:sdtContent>
              <w:p w14:paraId="45F40AA7">
                <w:pPr>
                  <w:pStyle w:val="3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EDUCATION</w:t>
                </w:r>
              </w:p>
            </w:sdtContent>
          </w:sdt>
          <w:p w14:paraId="485780F1">
            <w:pPr>
              <w:pStyle w:val="5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Higher Education (PUC -Commerce)</w:t>
            </w:r>
          </w:p>
          <w:p w14:paraId="1AAD8EA1">
            <w:pPr>
              <w:pStyle w:val="5"/>
              <w:rPr>
                <w:rFonts w:ascii="Times New Roman" w:hAnsi="Times New Roman" w:cs="Times New Roman"/>
                <w:b w:val="0"/>
                <w:bCs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/>
                <w:szCs w:val="18"/>
              </w:rPr>
              <w:t>Anjuman Pre- University College Dharwad, Karnataka</w:t>
            </w:r>
          </w:p>
          <w:p w14:paraId="1E3375DC">
            <w:pPr>
              <w:pStyle w:val="5"/>
              <w:rPr>
                <w:rFonts w:ascii="Times New Roman" w:hAnsi="Times New Roman" w:cs="Times New Roman"/>
                <w:szCs w:val="18"/>
              </w:rPr>
            </w:pPr>
          </w:p>
          <w:p w14:paraId="68EA7DFB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>Degree Education- (B.COM)</w:t>
            </w:r>
          </w:p>
          <w:p w14:paraId="564C1899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Akamahadevi W0men’s College, Bijapur University- Dharwad, Karnataka </w:t>
            </w:r>
          </w:p>
          <w:p w14:paraId="7FBA28A0">
            <w:pPr>
              <w:rPr>
                <w:rFonts w:ascii="Times New Roman" w:hAnsi="Times New Roman" w:cs="Times New Roman"/>
                <w:szCs w:val="18"/>
              </w:rPr>
            </w:pPr>
          </w:p>
          <w:p w14:paraId="04F106B8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>Post Graduate: (MBA)</w:t>
            </w:r>
          </w:p>
          <w:p w14:paraId="733B9481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DY Patil College, Pune, Maharashtra </w:t>
            </w:r>
          </w:p>
          <w:p w14:paraId="479992D5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Pursuing MBA-HR</w:t>
            </w:r>
          </w:p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1001553383"/>
              <w:placeholder>
                <w:docPart w:val="46257046E4754AFEB4B116B88BF96876"/>
              </w:placeholder>
              <w:temporary/>
              <w:showingPlcHdr/>
              <w15:appearance w15:val="hidden"/>
            </w:sdtPr>
            <w:sdtEndPr>
              <w:rPr>
                <w:rFonts w:ascii="Times New Roman" w:hAnsi="Times New Roman" w:cs="Times New Roman"/>
                <w:sz w:val="18"/>
                <w:szCs w:val="18"/>
              </w:rPr>
            </w:sdtEndPr>
            <w:sdtContent>
              <w:p w14:paraId="3B6CED9C">
                <w:pPr>
                  <w:pStyle w:val="3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WORK EXPERIENCE</w:t>
                </w:r>
              </w:p>
            </w:sdtContent>
          </w:sdt>
          <w:p w14:paraId="3ACE4F4B">
            <w:pPr>
              <w:pStyle w:val="5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TATA INTERNATIONAL VEHICLE APPLICATION PVT. LTD. </w:t>
            </w:r>
          </w:p>
          <w:p w14:paraId="6BE6C1A3">
            <w:pPr>
              <w:pStyle w:val="5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(HR- Trainee)</w:t>
            </w:r>
          </w:p>
          <w:p w14:paraId="3B178049">
            <w:pPr>
              <w:pStyle w:val="5"/>
              <w:rPr>
                <w:rFonts w:ascii="Times New Roman" w:hAnsi="Times New Roman" w:cs="Times New Roman"/>
                <w:bCs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23</w:t>
            </w:r>
            <w:r>
              <w:rPr>
                <w:rFonts w:ascii="Times New Roman" w:hAnsi="Times New Roman" w:cs="Times New Roman"/>
                <w:szCs w:val="1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Cs w:val="18"/>
              </w:rPr>
              <w:t xml:space="preserve"> May 2022 to 31</w:t>
            </w:r>
            <w:r>
              <w:rPr>
                <w:rFonts w:ascii="Times New Roman" w:hAnsi="Times New Roman" w:cs="Times New Roman"/>
                <w:szCs w:val="1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Cs w:val="18"/>
              </w:rPr>
              <w:t xml:space="preserve"> July 2023</w:t>
            </w:r>
          </w:p>
          <w:p w14:paraId="754C0FC3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On boarding process- Joining form filling process and documentation verification.</w:t>
            </w:r>
          </w:p>
          <w:p w14:paraId="616CD0AB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Preparing biometric process for new joiner.</w:t>
            </w:r>
          </w:p>
          <w:p w14:paraId="27350756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Background verification for new employees and manage personal file.</w:t>
            </w:r>
          </w:p>
          <w:p w14:paraId="5BF8BAC5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Assisting in the planning of company events.</w:t>
            </w:r>
          </w:p>
          <w:p w14:paraId="739AF5F7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Assisting in the recruitment( interview schedule, coordinate with the candidate).</w:t>
            </w:r>
          </w:p>
          <w:p w14:paraId="25604B44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Assisting in joining formalities, offer letter, appointment letter, confirmation letter and extension letter.</w:t>
            </w:r>
          </w:p>
          <w:p w14:paraId="73D2DCB3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Provide administrative support for the system by keeping employees records up to date and accurate.</w:t>
            </w:r>
          </w:p>
          <w:p w14:paraId="1F369C1A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Create an efficient filling system both hard copy and on internal system.</w:t>
            </w:r>
          </w:p>
          <w:p w14:paraId="50169C77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Updating databases by inputting new employee contact information and employment details.</w:t>
            </w:r>
          </w:p>
          <w:p w14:paraId="280842ED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Assisting in the gathering payroll data like (bank accounts, KYC documents, UAN no. And working days) and also provide a regular update on Payroll Information of employees.</w:t>
            </w:r>
          </w:p>
          <w:p w14:paraId="63FC2F71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Organizing interviews with shortlisted candidates and coordinating new hire orientations.</w:t>
            </w:r>
          </w:p>
          <w:p w14:paraId="6B3C3D61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Responsible for update attendance on daily basis.</w:t>
            </w:r>
          </w:p>
          <w:p w14:paraId="6414CED1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Introduction of new staff into their work environment.</w:t>
            </w:r>
          </w:p>
          <w:p w14:paraId="7DA1F527">
            <w:pPr>
              <w:pStyle w:val="2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Maintaining a healthy communication system towards the employee.</w:t>
            </w:r>
          </w:p>
          <w:p w14:paraId="75190DAF">
            <w:pPr>
              <w:pStyle w:val="5"/>
              <w:rPr>
                <w:rFonts w:ascii="Times New Roman" w:hAnsi="Times New Roman" w:cs="Times New Roman"/>
                <w:szCs w:val="18"/>
              </w:rPr>
            </w:pPr>
          </w:p>
          <w:p w14:paraId="317EDB2A">
            <w:pPr>
              <w:pStyle w:val="5"/>
              <w:rPr>
                <w:rFonts w:ascii="Times New Roman" w:hAnsi="Times New Roman" w:cs="Times New Roman"/>
                <w:bCs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OTE ENGINEERING SOLUTIONS PVT. LTD. (Officer- HR &amp; Admin)</w:t>
            </w:r>
          </w:p>
          <w:p w14:paraId="6AAAA2C9">
            <w:pPr>
              <w:pStyle w:val="8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1</w:t>
            </w:r>
            <w:r>
              <w:rPr>
                <w:rFonts w:ascii="Times New Roman" w:hAnsi="Times New Roman" w:cs="Times New Roman"/>
                <w:szCs w:val="1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Cs w:val="18"/>
              </w:rPr>
              <w:t xml:space="preserve"> August 2023 to till Date</w:t>
            </w:r>
          </w:p>
          <w:p w14:paraId="26ED65A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Key Responsibilities:</w:t>
            </w:r>
          </w:p>
          <w:p w14:paraId="2AC8BE3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>Recruitment</w:t>
            </w:r>
            <w:r>
              <w:rPr>
                <w:rFonts w:ascii="Times New Roman" w:hAnsi="Times New Roman" w:cs="Times New Roman"/>
                <w:szCs w:val="18"/>
              </w:rPr>
              <w:t xml:space="preserve">: </w:t>
            </w:r>
          </w:p>
          <w:p w14:paraId="43571CA5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• Get directions from the AM - HR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Cs w:val="18"/>
              </w:rPr>
              <w:t xml:space="preserve">about the new positions, contribute actively in planning the recruitment cycle of such new requirements and implement them. </w:t>
            </w:r>
          </w:p>
          <w:p w14:paraId="43CFEA20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• Completely responsible for recruiting the positions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, coordinate with candidates, schedule interview release communication letter.</w:t>
            </w:r>
            <w:r>
              <w:rPr>
                <w:rFonts w:ascii="Times New Roman" w:hAnsi="Times New Roman" w:cs="Times New Roman"/>
                <w:szCs w:val="18"/>
              </w:rPr>
              <w:t xml:space="preserve"> </w:t>
            </w:r>
          </w:p>
          <w:p w14:paraId="69E8449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• Generate offer letters;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appointement letter, confirmation letter.</w:t>
            </w:r>
          </w:p>
          <w:p w14:paraId="41D2C86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Cs w:val="18"/>
              </w:rPr>
              <w:t>• Collect documents from employees as per standard checklist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.</w:t>
            </w:r>
          </w:p>
          <w:p w14:paraId="03A2B102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• Maintain the personal files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of </w:t>
            </w:r>
            <w:r>
              <w:rPr>
                <w:rFonts w:ascii="Times New Roman" w:hAnsi="Times New Roman" w:cs="Times New Roman"/>
                <w:szCs w:val="18"/>
              </w:rPr>
              <w:t>t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he employee (soft and hard copy) </w:t>
            </w:r>
            <w:r>
              <w:rPr>
                <w:rFonts w:ascii="Times New Roman" w:hAnsi="Times New Roman" w:cs="Times New Roman"/>
                <w:szCs w:val="18"/>
              </w:rPr>
              <w:t xml:space="preserve"> and update them regularly. </w:t>
            </w:r>
          </w:p>
          <w:p w14:paraId="472EF8A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 xml:space="preserve"> On boarding and Induction: </w:t>
            </w:r>
          </w:p>
          <w:p w14:paraId="6C794430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• Responsible for planning and ensuring systematic induction for all new employees of the designations.</w:t>
            </w:r>
          </w:p>
          <w:p w14:paraId="05D90461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 • Ensure that induction plan is signed off and filed in the personal file of all employees. </w:t>
            </w:r>
          </w:p>
          <w:p w14:paraId="5234202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>Attendance and Leave management</w:t>
            </w:r>
            <w:r>
              <w:rPr>
                <w:rFonts w:ascii="Times New Roman" w:hAnsi="Times New Roman" w:cs="Times New Roman"/>
                <w:szCs w:val="18"/>
              </w:rPr>
              <w:t xml:space="preserve">: </w:t>
            </w:r>
          </w:p>
          <w:p w14:paraId="6B85CA2A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Cs w:val="18"/>
              </w:rPr>
              <w:t>• Track the attendance of all staff day wise in provided excel format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.</w:t>
            </w:r>
          </w:p>
          <w:p w14:paraId="421D6325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• Track leave database, eligibility, availed and closing balances of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Cs w:val="18"/>
              </w:rPr>
              <w:t xml:space="preserve">leaves  in excel format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.</w:t>
            </w:r>
          </w:p>
          <w:p w14:paraId="2C2179F1">
            <w:pPr>
              <w:numPr>
                <w:ilvl w:val="0"/>
                <w:numId w:val="0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• Provide this information on monthly basis to the HR 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Head</w:t>
            </w:r>
            <w:r>
              <w:rPr>
                <w:rFonts w:ascii="Times New Roman" w:hAnsi="Times New Roman" w:cs="Times New Roman"/>
                <w:szCs w:val="18"/>
              </w:rPr>
              <w:t xml:space="preserve"> for payroll input. </w:t>
            </w:r>
          </w:p>
          <w:p w14:paraId="44A62D3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ascii="Times New Roman" w:hAnsi="Times New Roman" w:cs="Times New Roman"/>
                <w:b/>
                <w:bCs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18"/>
                <w:lang w:val="en-US"/>
              </w:rPr>
              <w:t>Data Collection for Payroll processing.</w:t>
            </w:r>
          </w:p>
          <w:p w14:paraId="1F709FD5">
            <w:pPr>
              <w:numPr>
                <w:ilvl w:val="0"/>
                <w:numId w:val="0"/>
              </w:numPr>
              <w:ind w:leftChars="0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• Provide payroll inputs such as attendance summary, leave summary, other deductions to payroll employee wise in specified format for processing payroll. </w:t>
            </w:r>
          </w:p>
          <w:p w14:paraId="62D485BF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• Gathering employee information like name, address, bank details, pay rate, and hours worked.</w:t>
            </w:r>
            <w:r>
              <w:rPr>
                <w:rFonts w:hint="default" w:ascii="Times New Roman" w:hAnsi="Times New Roman" w:cs="Times New Roman"/>
                <w:szCs w:val="18"/>
              </w:rPr>
              <w:t> </w:t>
            </w:r>
          </w:p>
          <w:p w14:paraId="1DF16930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</w:rPr>
              <w:t>Subtracting all deductions from the gross pay to arrive at the final "net pay" amount the employee receives. </w:t>
            </w:r>
          </w:p>
          <w:p w14:paraId="731A8D8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ascii="Times New Roman" w:hAnsi="Times New Roman" w:cs="Times New Roman"/>
                <w:b/>
                <w:bCs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Cs w:val="18"/>
              </w:rPr>
              <w:t xml:space="preserve">Employee data </w:t>
            </w:r>
          </w:p>
          <w:p w14:paraId="0C055DAC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18"/>
                <w:lang w:val="en-US"/>
              </w:rPr>
              <w:t xml:space="preserve">• </w:t>
            </w: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 xml:space="preserve">Maintain the complete data base of all employees in payroll in specified excel sheet / Spine Software and update them regularly with any changes </w:t>
            </w:r>
          </w:p>
          <w:p w14:paraId="426496F8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 xml:space="preserve">• Maintain and update the organisms for the district along with the master data of employees </w:t>
            </w:r>
          </w:p>
          <w:p w14:paraId="72ECCD13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18"/>
                <w:lang w:val="en-US"/>
              </w:rPr>
              <w:t>Performance Management</w:t>
            </w: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 xml:space="preserve"> </w:t>
            </w:r>
          </w:p>
          <w:p w14:paraId="4DBCDD30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 xml:space="preserve">• Track Probation reviews with timelines and ensure outcomes are communicated formally through letters. . </w:t>
            </w:r>
          </w:p>
          <w:p w14:paraId="4973DD6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18"/>
                <w:lang w:val="en-US"/>
              </w:rPr>
              <w:t xml:space="preserve">Employee Separation </w:t>
            </w:r>
          </w:p>
          <w:p w14:paraId="458E6FDA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>• Ensure resignation letters are received for employees who intend to leave.</w:t>
            </w:r>
          </w:p>
          <w:p w14:paraId="12AEC87F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 xml:space="preserve"> • Conduct exit interviews in specified formats and share with HR Head on a monthly basis. </w:t>
            </w:r>
          </w:p>
          <w:p w14:paraId="5B50772C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18"/>
                <w:lang w:val="en-US"/>
              </w:rPr>
              <w:t xml:space="preserve">• Follow up for the clearance certificate and ensure final settlement is done within standard agreed timeline. </w:t>
            </w:r>
          </w:p>
          <w:p w14:paraId="57747947">
            <w:pPr>
              <w:pStyle w:val="3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1669594239"/>
                <w:placeholder>
                  <w:docPart w:val="35A27F0F39D54663A4792C9D9F478411"/>
                </w:placeholder>
                <w:temporary/>
                <w:showingPlcHdr/>
                <w15:appearance w15:val="hidden"/>
              </w:sdtPr>
              <w:sdtEndPr>
                <w:rPr>
                  <w:rFonts w:ascii="Times New Roman" w:hAnsi="Times New Roman" w:cs="Times New Roman"/>
                  <w:sz w:val="18"/>
                  <w:szCs w:val="18"/>
                </w:rPr>
              </w:sdtEndPr>
              <w:sdtContent>
                <w:r>
                  <w:rPr>
                    <w:rStyle w:val="16"/>
                    <w:rFonts w:ascii="Times New Roman" w:hAnsi="Times New Roman" w:cs="Times New Roman"/>
                    <w:b/>
                    <w:bCs/>
                    <w:caps/>
                    <w:sz w:val="18"/>
                    <w:szCs w:val="18"/>
                  </w:rPr>
                  <w:t>SKILLS</w:t>
                </w:r>
              </w:sdtContent>
            </w:sdt>
          </w:p>
          <w:p w14:paraId="39284815">
            <w:pPr>
              <w:pStyle w:val="27"/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>Positive attitude, fast learner, team work, Communication skills.</w:t>
            </w:r>
          </w:p>
          <w:p w14:paraId="412C590F">
            <w:pPr>
              <w:pStyle w:val="27"/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Swiftly working in MS excel to create various reports as per the requirement.</w:t>
            </w:r>
          </w:p>
          <w:p w14:paraId="08BEE769">
            <w:pPr>
              <w:pStyle w:val="27"/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Microsoft word, MS PowerPoint</w:t>
            </w:r>
            <w:r>
              <w:rPr>
                <w:rFonts w:hint="default" w:ascii="Times New Roman" w:hAnsi="Times New Roman" w:cs="Times New Roman"/>
                <w:szCs w:val="18"/>
                <w:lang w:val="en-US"/>
              </w:rPr>
              <w:t xml:space="preserve"> &amp; MS excel.</w:t>
            </w:r>
          </w:p>
          <w:p w14:paraId="4AF3076B">
            <w:pPr>
              <w:pStyle w:val="27"/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Tally ERP with GST.</w:t>
            </w:r>
          </w:p>
          <w:p w14:paraId="54BAB867">
            <w:pPr>
              <w:rPr>
                <w:rFonts w:ascii="Times New Roman" w:hAnsi="Times New Roman" w:cs="Times New Roman"/>
                <w:sz w:val="16"/>
                <w:szCs w:val="20"/>
              </w:rPr>
            </w:pPr>
          </w:p>
          <w:p w14:paraId="3D25EC6C">
            <w:pPr>
              <w:pStyle w:val="27"/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</w:tr>
    </w:tbl>
    <w:p w14:paraId="05AC4D99">
      <w:pPr>
        <w:tabs>
          <w:tab w:val="left" w:pos="990"/>
        </w:tabs>
        <w:rPr>
          <w:rFonts w:ascii="Times New Roman" w:hAnsi="Times New Roman" w:cs="Times New Roman"/>
          <w:sz w:val="16"/>
          <w:szCs w:val="20"/>
        </w:rPr>
      </w:pPr>
      <w:r>
        <w:rPr>
          <w:rFonts w:ascii="Times New Roman" w:hAnsi="Times New Roman" w:cs="Times New Roman"/>
          <w:sz w:val="16"/>
          <w:szCs w:val="20"/>
        </w:rPr>
        <w:t xml:space="preserve"> </w:t>
      </w:r>
    </w:p>
    <w:p w14:paraId="040C2B98">
      <w:pPr>
        <w:tabs>
          <w:tab w:val="left" w:pos="990"/>
        </w:tabs>
        <w:rPr>
          <w:rFonts w:ascii="Times New Roman" w:hAnsi="Times New Roman" w:cs="Times New Roman"/>
          <w:sz w:val="16"/>
          <w:szCs w:val="20"/>
        </w:rPr>
      </w:pPr>
    </w:p>
    <w:p w14:paraId="62173FDC">
      <w:pPr>
        <w:tabs>
          <w:tab w:val="left" w:pos="990"/>
        </w:tabs>
        <w:rPr>
          <w:rFonts w:ascii="Times New Roman" w:hAnsi="Times New Roman" w:cs="Times New Roman"/>
          <w:sz w:val="16"/>
          <w:szCs w:val="20"/>
        </w:rPr>
      </w:pPr>
    </w:p>
    <w:p w14:paraId="649341A2">
      <w:pPr>
        <w:tabs>
          <w:tab w:val="left" w:pos="990"/>
        </w:tabs>
        <w:rPr>
          <w:rFonts w:hint="default" w:ascii="Times New Roman" w:hAnsi="Times New Roman" w:cs="Times New Roman"/>
          <w:sz w:val="16"/>
          <w:szCs w:val="20"/>
          <w:lang w:val="en-US"/>
        </w:rPr>
      </w:pP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</w:p>
    <w:p w14:paraId="528BD560">
      <w:pPr>
        <w:tabs>
          <w:tab w:val="left" w:pos="990"/>
        </w:tabs>
        <w:rPr>
          <w:rFonts w:hint="default" w:ascii="Times New Roman" w:hAnsi="Times New Roman" w:cs="Times New Roman"/>
          <w:sz w:val="16"/>
          <w:szCs w:val="20"/>
          <w:lang w:val="en-US"/>
        </w:rPr>
      </w:pPr>
      <w:r>
        <w:rPr>
          <w:rFonts w:hint="default" w:ascii="Times New Roman" w:hAnsi="Times New Roman" w:cs="Times New Roman"/>
          <w:sz w:val="16"/>
          <w:szCs w:val="20"/>
          <w:lang w:val="en-US"/>
        </w:rPr>
        <w:t xml:space="preserve">Place: </w:t>
      </w:r>
    </w:p>
    <w:p w14:paraId="014697B7">
      <w:pPr>
        <w:tabs>
          <w:tab w:val="left" w:pos="990"/>
        </w:tabs>
        <w:rPr>
          <w:rFonts w:hint="default" w:ascii="Times New Roman" w:hAnsi="Times New Roman" w:cs="Times New Roman"/>
          <w:sz w:val="16"/>
          <w:szCs w:val="20"/>
          <w:lang w:val="en-US"/>
        </w:rPr>
      </w:pPr>
      <w:r>
        <w:rPr>
          <w:rFonts w:hint="default" w:ascii="Times New Roman" w:hAnsi="Times New Roman" w:cs="Times New Roman"/>
          <w:sz w:val="16"/>
          <w:szCs w:val="20"/>
          <w:lang w:val="en-US"/>
        </w:rPr>
        <w:t>Date:</w:t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>Your faithfully,</w:t>
      </w:r>
    </w:p>
    <w:p w14:paraId="28A88E0B">
      <w:pPr>
        <w:tabs>
          <w:tab w:val="left" w:pos="990"/>
        </w:tabs>
        <w:rPr>
          <w:rFonts w:hint="default" w:ascii="Times New Roman" w:hAnsi="Times New Roman" w:cs="Times New Roman"/>
          <w:sz w:val="16"/>
          <w:szCs w:val="20"/>
          <w:lang w:val="en-US"/>
        </w:rPr>
      </w:pP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16"/>
          <w:szCs w:val="20"/>
          <w:lang w:val="en-US"/>
        </w:rPr>
        <w:t>Bindu Revankar</w:t>
      </w:r>
    </w:p>
    <w:sectPr>
      <w:headerReference r:id="rId3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メイリオ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7DF30">
    <w:pPr>
      <w:pStyle w:val="11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A0B4F"/>
    <w:multiLevelType w:val="multilevel"/>
    <w:tmpl w:val="109A0B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1C93CB5"/>
    <w:multiLevelType w:val="singleLevel"/>
    <w:tmpl w:val="61C93CB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14D5DA5"/>
    <w:multiLevelType w:val="multilevel"/>
    <w:tmpl w:val="714D5D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removePersonalInformation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D8"/>
    <w:rsid w:val="000202A3"/>
    <w:rsid w:val="00036450"/>
    <w:rsid w:val="00094499"/>
    <w:rsid w:val="000C45FF"/>
    <w:rsid w:val="000E3FD1"/>
    <w:rsid w:val="00112054"/>
    <w:rsid w:val="001317D8"/>
    <w:rsid w:val="001525E1"/>
    <w:rsid w:val="001768F5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C49BA"/>
    <w:rsid w:val="002C6779"/>
    <w:rsid w:val="0030481B"/>
    <w:rsid w:val="003156FC"/>
    <w:rsid w:val="003254B5"/>
    <w:rsid w:val="0037121F"/>
    <w:rsid w:val="00372BA6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205E"/>
    <w:rsid w:val="005E39D5"/>
    <w:rsid w:val="00600670"/>
    <w:rsid w:val="0062123A"/>
    <w:rsid w:val="00646E75"/>
    <w:rsid w:val="006509D8"/>
    <w:rsid w:val="006771D0"/>
    <w:rsid w:val="00715FCB"/>
    <w:rsid w:val="00743101"/>
    <w:rsid w:val="00764C9F"/>
    <w:rsid w:val="007775E1"/>
    <w:rsid w:val="0078204E"/>
    <w:rsid w:val="007867A0"/>
    <w:rsid w:val="007927F5"/>
    <w:rsid w:val="00802CA0"/>
    <w:rsid w:val="009260CD"/>
    <w:rsid w:val="00940A66"/>
    <w:rsid w:val="00952C25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E6E11"/>
    <w:rsid w:val="00D0207C"/>
    <w:rsid w:val="00D2522B"/>
    <w:rsid w:val="00D422DE"/>
    <w:rsid w:val="00D5459D"/>
    <w:rsid w:val="00DA1F4D"/>
    <w:rsid w:val="00DD172A"/>
    <w:rsid w:val="00E25A26"/>
    <w:rsid w:val="00E4381A"/>
    <w:rsid w:val="00E55D74"/>
    <w:rsid w:val="00E70610"/>
    <w:rsid w:val="00E84F11"/>
    <w:rsid w:val="00F60274"/>
    <w:rsid w:val="00F77FB9"/>
    <w:rsid w:val="00FB068F"/>
    <w:rsid w:val="00FF2B2F"/>
    <w:rsid w:val="00FF626D"/>
    <w:rsid w:val="03261EB9"/>
    <w:rsid w:val="05FE0029"/>
    <w:rsid w:val="09631973"/>
    <w:rsid w:val="0C815114"/>
    <w:rsid w:val="10337AA3"/>
    <w:rsid w:val="10C95A18"/>
    <w:rsid w:val="12925712"/>
    <w:rsid w:val="137632B1"/>
    <w:rsid w:val="16353764"/>
    <w:rsid w:val="16F91403"/>
    <w:rsid w:val="17101665"/>
    <w:rsid w:val="17534AB7"/>
    <w:rsid w:val="19297756"/>
    <w:rsid w:val="1CDD342C"/>
    <w:rsid w:val="1D1F18D5"/>
    <w:rsid w:val="1F0926FA"/>
    <w:rsid w:val="235A170F"/>
    <w:rsid w:val="23BD39B2"/>
    <w:rsid w:val="27723A43"/>
    <w:rsid w:val="29194356"/>
    <w:rsid w:val="2E475FFA"/>
    <w:rsid w:val="31C64CB7"/>
    <w:rsid w:val="32732851"/>
    <w:rsid w:val="32B949BD"/>
    <w:rsid w:val="36971C9C"/>
    <w:rsid w:val="376F7781"/>
    <w:rsid w:val="3A3B3117"/>
    <w:rsid w:val="3B425EC8"/>
    <w:rsid w:val="3EC77EA0"/>
    <w:rsid w:val="3ED847AB"/>
    <w:rsid w:val="3EFB495F"/>
    <w:rsid w:val="40E062AE"/>
    <w:rsid w:val="42CD189A"/>
    <w:rsid w:val="44A56A2D"/>
    <w:rsid w:val="44D202F8"/>
    <w:rsid w:val="4C72140C"/>
    <w:rsid w:val="4ECD1DD8"/>
    <w:rsid w:val="522804D5"/>
    <w:rsid w:val="55F5372E"/>
    <w:rsid w:val="57C4750C"/>
    <w:rsid w:val="5CD15F34"/>
    <w:rsid w:val="5E51004B"/>
    <w:rsid w:val="5F3003BD"/>
    <w:rsid w:val="60412D05"/>
    <w:rsid w:val="633F2762"/>
    <w:rsid w:val="649366E0"/>
    <w:rsid w:val="64D65CFB"/>
    <w:rsid w:val="6857373E"/>
    <w:rsid w:val="68CD6C00"/>
    <w:rsid w:val="6BDF7488"/>
    <w:rsid w:val="6F003BAD"/>
    <w:rsid w:val="704A4E48"/>
    <w:rsid w:val="72FC56B6"/>
    <w:rsid w:val="734D22AD"/>
    <w:rsid w:val="73997733"/>
    <w:rsid w:val="744B2DDA"/>
    <w:rsid w:val="759A017D"/>
    <w:rsid w:val="76637BC6"/>
    <w:rsid w:val="788111FC"/>
    <w:rsid w:val="79933281"/>
    <w:rsid w:val="7AC65BFC"/>
    <w:rsid w:val="7BFA6EF3"/>
    <w:rsid w:val="7E285309"/>
    <w:rsid w:val="7F2D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nhideWhenUsed="0"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name="Strong"/>
    <w:lsdException w:qFormat="1" w:unhideWhenUsed="0" w:uiPriority="11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18"/>
      <w:szCs w:val="22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558BB8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pBdr>
        <w:bottom w:val="single" w:color="94B6D2" w:themeColor="accent1" w:sz="8" w:space="1"/>
      </w:pBdr>
      <w:spacing w:before="240" w:after="120"/>
      <w:outlineLvl w:val="1"/>
    </w:pPr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558BB8" w:themeColor="accent1" w:themeShade="BF"/>
      <w:sz w:val="28"/>
      <w:szCs w:val="24"/>
    </w:rPr>
  </w:style>
  <w:style w:type="paragraph" w:styleId="5">
    <w:name w:val="heading 4"/>
    <w:basedOn w:val="1"/>
    <w:next w:val="1"/>
    <w:link w:val="26"/>
    <w:qFormat/>
    <w:uiPriority w:val="9"/>
    <w:pPr>
      <w:outlineLvl w:val="3"/>
    </w:pPr>
    <w:rPr>
      <w:b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link w:val="19"/>
    <w:qFormat/>
    <w:uiPriority w:val="99"/>
  </w:style>
  <w:style w:type="character" w:styleId="9">
    <w:name w:val="Emphasis"/>
    <w:basedOn w:val="6"/>
    <w:semiHidden/>
    <w:qFormat/>
    <w:uiPriority w:val="11"/>
    <w:rPr>
      <w:i/>
      <w:iCs/>
    </w:rPr>
  </w:style>
  <w:style w:type="paragraph" w:styleId="10">
    <w:name w:val="footer"/>
    <w:basedOn w:val="1"/>
    <w:link w:val="22"/>
    <w:semiHidden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1"/>
    <w:semiHidden/>
    <w:qFormat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6"/>
    <w:unhideWhenUsed/>
    <w:qFormat/>
    <w:uiPriority w:val="99"/>
    <w:rPr>
      <w:color w:val="B95B22" w:themeColor="accent2" w:themeShade="BF"/>
      <w:u w:val="single"/>
    </w:rPr>
  </w:style>
  <w:style w:type="paragraph" w:styleId="13">
    <w:name w:val="Subtitle"/>
    <w:basedOn w:val="1"/>
    <w:next w:val="1"/>
    <w:link w:val="24"/>
    <w:qFormat/>
    <w:uiPriority w:val="11"/>
    <w:rPr>
      <w:color w:val="000000" w:themeColor="text1"/>
      <w:spacing w:val="19"/>
      <w:w w:val="86"/>
      <w:sz w:val="32"/>
      <w:szCs w:val="28"/>
      <w:fitText w:val="2160" w:id="1744560130"/>
      <w14:textFill>
        <w14:solidFill>
          <w14:schemeClr w14:val="tx1"/>
        </w14:solidFill>
      </w14:textFill>
    </w:rPr>
  </w:style>
  <w:style w:type="table" w:styleId="14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17"/>
    <w:qFormat/>
    <w:uiPriority w:val="10"/>
    <w:rPr>
      <w:caps/>
      <w:color w:val="000000" w:themeColor="text1"/>
      <w:sz w:val="96"/>
      <w:szCs w:val="76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character" w:customStyle="1" w:styleId="17">
    <w:name w:val="Title Char"/>
    <w:basedOn w:val="6"/>
    <w:link w:val="15"/>
    <w:qFormat/>
    <w:uiPriority w:val="10"/>
    <w:rPr>
      <w:caps/>
      <w:color w:val="000000" w:themeColor="text1"/>
      <w:sz w:val="96"/>
      <w:szCs w:val="76"/>
      <w14:textFill>
        <w14:solidFill>
          <w14:schemeClr w14:val="tx1"/>
        </w14:solidFill>
      </w14:textFill>
    </w:rPr>
  </w:style>
  <w:style w:type="character" w:customStyle="1" w:styleId="18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558BB8" w:themeColor="accent1" w:themeShade="BF"/>
      <w:sz w:val="32"/>
      <w:szCs w:val="32"/>
    </w:rPr>
  </w:style>
  <w:style w:type="character" w:customStyle="1" w:styleId="19">
    <w:name w:val="Date Char"/>
    <w:basedOn w:val="6"/>
    <w:link w:val="8"/>
    <w:qFormat/>
    <w:uiPriority w:val="99"/>
    <w:rPr>
      <w:sz w:val="18"/>
      <w:szCs w:val="22"/>
    </w:rPr>
  </w:style>
  <w:style w:type="character" w:customStyle="1" w:styleId="20">
    <w:name w:val="Unresolved Mention"/>
    <w:basedOn w:val="6"/>
    <w:semiHidden/>
    <w:qFormat/>
    <w:uiPriority w:val="99"/>
    <w:rPr>
      <w:color w:val="605E5C"/>
      <w:shd w:val="clear" w:color="auto" w:fill="E1DFDD"/>
    </w:rPr>
  </w:style>
  <w:style w:type="character" w:customStyle="1" w:styleId="21">
    <w:name w:val="Header Char"/>
    <w:basedOn w:val="6"/>
    <w:link w:val="11"/>
    <w:semiHidden/>
    <w:qFormat/>
    <w:uiPriority w:val="99"/>
    <w:rPr>
      <w:sz w:val="22"/>
      <w:szCs w:val="22"/>
    </w:rPr>
  </w:style>
  <w:style w:type="character" w:customStyle="1" w:styleId="22">
    <w:name w:val="Footer Char"/>
    <w:basedOn w:val="6"/>
    <w:link w:val="10"/>
    <w:semiHidden/>
    <w:qFormat/>
    <w:uiPriority w:val="99"/>
    <w:rPr>
      <w:sz w:val="22"/>
      <w:szCs w:val="22"/>
    </w:rPr>
  </w:style>
  <w:style w:type="character" w:styleId="23">
    <w:name w:val="Placeholder Text"/>
    <w:basedOn w:val="6"/>
    <w:semiHidden/>
    <w:qFormat/>
    <w:uiPriority w:val="99"/>
    <w:rPr>
      <w:color w:val="808080"/>
    </w:rPr>
  </w:style>
  <w:style w:type="character" w:customStyle="1" w:styleId="24">
    <w:name w:val="Subtitle Char"/>
    <w:basedOn w:val="6"/>
    <w:link w:val="13"/>
    <w:qFormat/>
    <w:uiPriority w:val="11"/>
    <w:rPr>
      <w:color w:val="000000" w:themeColor="text1"/>
      <w:spacing w:val="19"/>
      <w:w w:val="86"/>
      <w:sz w:val="32"/>
      <w:szCs w:val="28"/>
      <w:fitText w:val="2160" w:id="1744560130"/>
      <w14:textFill>
        <w14:solidFill>
          <w14:schemeClr w14:val="tx1"/>
        </w14:solidFill>
      </w14:textFill>
    </w:rPr>
  </w:style>
  <w:style w:type="character" w:customStyle="1" w:styleId="25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b/>
      <w:caps/>
      <w:color w:val="558BB8" w:themeColor="accent1" w:themeShade="BF"/>
      <w:sz w:val="28"/>
    </w:rPr>
  </w:style>
  <w:style w:type="character" w:customStyle="1" w:styleId="26">
    <w:name w:val="Heading 4 Char"/>
    <w:basedOn w:val="6"/>
    <w:link w:val="5"/>
    <w:qFormat/>
    <w:uiPriority w:val="9"/>
    <w:rPr>
      <w:b/>
      <w:sz w:val="18"/>
      <w:szCs w:val="22"/>
    </w:rPr>
  </w:style>
  <w:style w:type="paragraph" w:styleId="27">
    <w:name w:val="List Paragraph"/>
    <w:basedOn w:val="1"/>
    <w:semiHidden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2E18C261-9EFD-4C1E-90B2-DF57E6CDCE97%7d\%7bC20C8F21-93E2-413A-B50A-A38FA7B4FFA0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00E9087F5FD46B482E38063136C99D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470D1B-4FB3-4AA8-96BE-85149492B384}"/>
      </w:docPartPr>
      <w:docPartBody>
        <w:p w14:paraId="39DC90F0">
          <w:pPr>
            <w:pStyle w:val="7"/>
          </w:pPr>
          <w:r>
            <w:t>Profile</w:t>
          </w:r>
        </w:p>
      </w:docPartBody>
    </w:docPart>
    <w:docPart>
      <w:docPartPr>
        <w:name w:val="BBE1322D229941189CE4CC7DF42B550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A68809A-5439-4953-B7BE-6C34F707114B}"/>
      </w:docPartPr>
      <w:docPartBody>
        <w:p w14:paraId="06A24AA7">
          <w:pPr>
            <w:pStyle w:val="9"/>
          </w:pPr>
          <w:r>
            <w:t>Contact</w:t>
          </w:r>
        </w:p>
      </w:docPartBody>
    </w:docPart>
    <w:docPart>
      <w:docPartPr>
        <w:name w:val="F1A8C094166D4B959206619661128F0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6A2A6C-0BBA-4113-BA13-635953DC6F38}"/>
      </w:docPartPr>
      <w:docPartBody>
        <w:p w14:paraId="663C77CC">
          <w:pPr>
            <w:pStyle w:val="10"/>
          </w:pPr>
          <w:r>
            <w:t>PHONE:</w:t>
          </w:r>
        </w:p>
      </w:docPartBody>
    </w:docPart>
    <w:docPart>
      <w:docPartPr>
        <w:name w:val="754ADB44A782413FB5661A0FA01BAC8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C44902-9F2C-433B-A07F-382BCA13F4DF}"/>
      </w:docPartPr>
      <w:docPartBody>
        <w:p w14:paraId="266A3844">
          <w:pPr>
            <w:pStyle w:val="14"/>
          </w:pPr>
          <w:r>
            <w:t>EMAIL:</w:t>
          </w:r>
        </w:p>
      </w:docPartBody>
    </w:docPart>
    <w:docPart>
      <w:docPartPr>
        <w:name w:val="5A6156E9416D494BB2B10D49231C4A3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A0E97A-A261-4550-8F31-49C9427EA412}"/>
      </w:docPartPr>
      <w:docPartBody>
        <w:p w14:paraId="0C097966">
          <w:pPr>
            <w:pStyle w:val="17"/>
          </w:pPr>
          <w:r>
            <w:t>Hobbies</w:t>
          </w:r>
        </w:p>
      </w:docPartBody>
    </w:docPart>
    <w:docPart>
      <w:docPartPr>
        <w:name w:val="45A9AF58191E4D9BB22466DEA710B3C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4CB743-A4B3-4DBE-8911-AA57E01D1BDF}"/>
      </w:docPartPr>
      <w:docPartBody>
        <w:p w14:paraId="2C84DB19">
          <w:pPr>
            <w:pStyle w:val="22"/>
          </w:pPr>
          <w:r>
            <w:t>EDUCATION</w:t>
          </w:r>
        </w:p>
      </w:docPartBody>
    </w:docPart>
    <w:docPart>
      <w:docPartPr>
        <w:name w:val="46257046E4754AFEB4B116B88BF9687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773F9F-700B-476A-AD7A-96AEEEBB02BD}"/>
      </w:docPartPr>
      <w:docPartBody>
        <w:p w14:paraId="4AE6B6AB">
          <w:pPr>
            <w:pStyle w:val="30"/>
          </w:pPr>
          <w:r>
            <w:t>WORK EXPERIENCE</w:t>
          </w:r>
        </w:p>
      </w:docPartBody>
    </w:docPart>
    <w:docPart>
      <w:docPartPr>
        <w:name w:val="35A27F0F39D54663A4792C9D9F47841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9316E9-DE60-4AA6-B7B7-9B67CE1A50A9}"/>
      </w:docPartPr>
      <w:docPartBody>
        <w:p w14:paraId="7AB87630">
          <w:pPr>
            <w:pStyle w:val="47"/>
          </w:pPr>
          <w:r>
            <w:rPr>
              <w:rStyle w:val="46"/>
            </w:rPr>
            <w:t>SKILLS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9E"/>
    <w:rsid w:val="00C14E9E"/>
    <w:rsid w:val="00CE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2"/>
    <w:lsdException w:qFormat="1" w:uiPriority="1" w:name="Default Paragraph Font"/>
    <w:lsdException w:qFormat="1" w:uiPriority="99" w:semiHidden="0" w:name="Hyperlink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46"/>
    <w:qFormat/>
    <w:uiPriority w:val="9"/>
    <w:pPr>
      <w:keepNext/>
      <w:keepLines/>
      <w:pBdr>
        <w:bottom w:val="single" w:color="94B6D2" w:themeColor="accent1" w:sz="8" w:space="1"/>
      </w:pBdr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caps/>
      <w:szCs w:val="26"/>
      <w:lang w:eastAsia="ja-JP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7EA8C22672FD4D13BB11754B0CC6DCD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847016A7B4DB4BC7AB14D420A96D2D5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200E9087F5FD46B482E38063136C99D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7F323947409A4B78BBBDDAD7F5465D7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BBE1322D229941189CE4CC7DF42B550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F1A8C094166D4B959206619661128F0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C4C2E3124ACC46AF97DEA99A604659C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7B0CADC3763845F08499C2EC435258F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E54314590B3B478C9D996F9E4BC4531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4">
    <w:name w:val="754ADB44A782413FB5661A0FA01BAC8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5">
    <w:name w:val="Hyperlink"/>
    <w:basedOn w:val="3"/>
    <w:unhideWhenUsed/>
    <w:qFormat/>
    <w:uiPriority w:val="99"/>
    <w:rPr>
      <w:color w:val="B95B22" w:themeColor="accent2" w:themeShade="BF"/>
      <w:u w:val="single"/>
    </w:rPr>
  </w:style>
  <w:style w:type="paragraph" w:customStyle="1" w:styleId="16">
    <w:name w:val="290ACA1DB69C478C9C0F51F92FF65C4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7">
    <w:name w:val="5A6156E9416D494BB2B10D49231C4A3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8">
    <w:name w:val="7394CB3C0BC542A3BB2D758994DD844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9">
    <w:name w:val="75EFE756CD0047539E0907CAB0D1496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0">
    <w:name w:val="F7914A4620C84885B5ED05D5AA928DD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1">
    <w:name w:val="BDB02842EA8A4EA68578C138370480D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2">
    <w:name w:val="45A9AF58191E4D9BB22466DEA710B3C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3">
    <w:name w:val="FE6037B3325A456F9867ED36BF06C53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4">
    <w:name w:val="903DFFF34CEA4E8BBB2D743AB06FE73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5">
    <w:name w:val="804257CC01B44C81AD84F44DC47A0D2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6">
    <w:name w:val="33E3B4258D7441218AE63CC7B37E416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7">
    <w:name w:val="BCD8201FBF74432E8E21ABC6526A727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8">
    <w:name w:val="C8A0A5C311F2463184799D134FB8A51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9">
    <w:name w:val="C16E39998FE04CDF9F77B5EB3C9026A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0">
    <w:name w:val="46257046E4754AFEB4B116B88BF9687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1">
    <w:name w:val="FA1841AAE46547EEB12F2983618BEFF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2">
    <w:name w:val="2256D0B222554BC592B9B56D9E4803B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3">
    <w:name w:val="96BC3A7A9B50488999EDE013169DF60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4">
    <w:name w:val="8EDE0722731649FD8C98DAFC69F8EC4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5">
    <w:name w:val="2C10E993CA114E6588B8A7A6A02A2B5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6">
    <w:name w:val="641E58681F07437395BD116B9C31A1E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7">
    <w:name w:val="9886624ABFA7421BA5BE8C94688FD59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8">
    <w:name w:val="F4B5924372A94E0291473C67CBF126A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9">
    <w:name w:val="B8DFE8FD24CC419CBD9593EE761E7C7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0">
    <w:name w:val="C3C5F9B0931B468B81E160CE8FBB8BD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1">
    <w:name w:val="D72F8874D5ED4DADB77D1567F6AB73C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2">
    <w:name w:val="840B748ACD8C4A9EADFBBCFC4C71095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3">
    <w:name w:val="0EED692944AC4537983E9ED6A4B8316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4">
    <w:name w:val="CB97492020DA4409B3D7F87C8D12274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5">
    <w:name w:val="AEDB38E416174D3FAE0367D1C420A2E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6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aps/>
      <w:szCs w:val="26"/>
      <w:lang w:eastAsia="ja-JP"/>
    </w:rPr>
  </w:style>
  <w:style w:type="paragraph" w:customStyle="1" w:styleId="47">
    <w:name w:val="35A27F0F39D54663A4792C9D9F47841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8">
    <w:name w:val="5EF475573A3E400BA442F9E1B3B819D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9">
    <w:name w:val="AB34DFEFAC514EEBBBA57EE8C8857F3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{C20C8F21-93E2-413A-B50A-A38FA7B4FFA0}tf00546271_win32</Template>
  <Pages>2</Pages>
  <Words>464</Words>
  <Characters>2650</Characters>
  <Lines>22</Lines>
  <Paragraphs>6</Paragraphs>
  <TotalTime>50</TotalTime>
  <ScaleCrop>false</ScaleCrop>
  <LinksUpToDate>false</LinksUpToDate>
  <CharactersWithSpaces>3108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2024-04-06T07:22:00Z</dcterms:created>
  <cp:lastPrinted>2025-04-25T11:29:55Z</cp:lastPrinted>
  <dcterms:modified xsi:type="dcterms:W3CDTF">2025-04-25T11:30:08Z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9AE958A34F954312AB77E37D9D7C1C82_12</vt:lpwstr>
  </property>
</Properties>
</file>